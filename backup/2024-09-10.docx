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9.9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《文言文》往后写一篇，翻译全文并积累2个文言词。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《语练》第4课写完。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课内作业18.2（2）和（3）共5页不管对不对，按照发在钉钉群的正确答案，一字不差的用蓝色的笔抄写下来（不管你对不对）白天可以利用课件抄起来，抄在对应题的位置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课内作业18.3（1)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注意格式:写的乱第二天就接着抄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中学生18.3（1）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Breakaway第一篇阅读 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朗读并背诵Note 2全部，明天默写。</w:t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bookmarkStart w:id="0" w:name="OLE_LINK1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</w:t>
      </w:r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 xml:space="preserve">:  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《一课一练》P9/P10/P11</w:t>
      </w:r>
      <w:bookmarkStart w:id="2" w:name="_GoBack"/>
      <w:bookmarkEnd w:id="2"/>
    </w:p>
    <w:p>
      <w:pPr>
        <w:numPr>
          <w:numId w:val="0"/>
        </w:numPr>
        <w:ind w:leftChars="0"/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bookmarkStart w:id="1" w:name="OLE_LINK2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历史：</w:t>
      </w:r>
      <w:bookmarkEnd w:id="1"/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练习册第二课第二大题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DAEEF"/>
    <w:multiLevelType w:val="singleLevel"/>
    <w:tmpl w:val="C05DAE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FDB7B3"/>
    <w:multiLevelType w:val="singleLevel"/>
    <w:tmpl w:val="03FDB7B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38D4DA3"/>
    <w:multiLevelType w:val="singleLevel"/>
    <w:tmpl w:val="438D4D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217F69A7"/>
    <w:rsid w:val="4FD3497B"/>
    <w:rsid w:val="6C3331AC"/>
    <w:rsid w:val="766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161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薇语1416143940</cp:lastModifiedBy>
  <dcterms:modified xsi:type="dcterms:W3CDTF">2024-09-09T07:32:02Z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