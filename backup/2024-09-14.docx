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9.13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《文言文》往后写一篇，翻译全文并积累文言词</w:t>
      </w:r>
      <w:bookmarkStart w:id="0" w:name="_GoBack"/>
      <w:bookmarkEnd w:id="0"/>
      <w:r>
        <w:rPr>
          <w:rFonts w:hint="eastAsia" w:ascii="微软雅黑" w:hAnsi="微软雅黑" w:eastAsia="微软雅黑" w:cs="阿里巴巴普惠体 3.0 75 SemiBold"/>
          <w:sz w:val="20"/>
          <w:szCs w:val="21"/>
        </w:rPr>
        <w:t>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阅读《红星》，继续完善任务一和任务二（P6—P13）。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订正：3-5课字词听写和课外古诗默写（不合格的重默，家长签字）。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课内复习题A组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中学生18.4(2）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中学生挑战压轴18第一题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小同U1Reading后两篇（P104,105)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错题本订正U1随堂测卷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背诵考纲后40个单词（从aunt到beat）</w:t>
      </w:r>
    </w:p>
    <w:p>
      <w:pPr>
        <w:numPr>
          <w:numId w:val="0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《2.2.1....练习》卷完成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074C1"/>
    <w:multiLevelType w:val="singleLevel"/>
    <w:tmpl w:val="AB6074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F6B311"/>
    <w:multiLevelType w:val="singleLevel"/>
    <w:tmpl w:val="BDF6B31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39D0584"/>
    <w:multiLevelType w:val="singleLevel"/>
    <w:tmpl w:val="139D058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0B10537D"/>
    <w:rsid w:val="4C1C7068"/>
    <w:rsid w:val="506E669F"/>
    <w:rsid w:val="6FDD47D8"/>
    <w:rsid w:val="791D42A5"/>
    <w:rsid w:val="7991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114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2024-09-13T08:25:15Z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