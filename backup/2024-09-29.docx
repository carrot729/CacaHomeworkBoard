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9.27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  <w:t xml:space="preserve"> 判断符号是关键！！！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第三单元作文《最美的风景》或《窗外》，600字以上。（作文本）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”中文自修杯“征文，部分同学修改后转成电子稿发我。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预习12课，在书上完成课后一、二、三题。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课内和中学生19.2（6）之前全部完成+订正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阶段测试卷家长签字+反思+订正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卷13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U2复习卷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错题本订正周末卷CD篇阅读＋小同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背诵考纲后40个（从blackboard到break）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E听说</w:t>
      </w:r>
    </w:p>
    <w:p>
      <w:pPr>
        <w:numPr>
          <w:numId w:val="0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1.周末卷4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82830"/>
    <w:multiLevelType w:val="singleLevel"/>
    <w:tmpl w:val="9F7828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F494DA"/>
    <w:multiLevelType w:val="singleLevel"/>
    <w:tmpl w:val="A7F494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1B7AE3A"/>
    <w:multiLevelType w:val="singleLevel"/>
    <w:tmpl w:val="01B7AE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174F32A6"/>
    <w:rsid w:val="239E0B5C"/>
    <w:rsid w:val="30770632"/>
    <w:rsid w:val="621755F7"/>
    <w:rsid w:val="68F27E58"/>
    <w:rsid w:val="6B293288"/>
    <w:rsid w:val="77E8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220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2024-09-27T09:23:05Z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