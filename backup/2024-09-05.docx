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阿里巴巴普惠体 3.0 75 SemiBold"/>
          <w:b/>
          <w:bCs/>
        </w:rPr>
      </w:pPr>
      <w:r>
        <w:rPr>
          <w:rFonts w:hint="eastAsia" w:ascii="微软雅黑" w:hAnsi="微软雅黑" w:eastAsia="微软雅黑" w:cs="阿里巴巴普惠体 3.0 75 SemiBold"/>
          <w:b/>
          <w:bCs/>
          <w:lang w:val="en-US" w:eastAsia="zh-CN"/>
        </w:rPr>
        <w:t>9.4</w:t>
      </w:r>
      <w:r>
        <w:rPr>
          <w:rFonts w:hint="eastAsia" w:ascii="微软雅黑" w:hAnsi="微软雅黑" w:eastAsia="微软雅黑" w:cs="阿里巴巴普惠体 3.0 75 SemiBold"/>
          <w:b/>
          <w:bCs/>
        </w:rPr>
        <w:t>作业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语文：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《文言文读本》往后写一篇，全文翻译并积累2个文言词。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《语练》第2课写完；预习第3课并完成语练的1-4题。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数学：</w:t>
      </w:r>
    </w:p>
    <w:p>
      <w:pPr>
        <w:numPr>
          <w:ilvl w:val="0"/>
          <w:numId w:val="2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中学生18.2（1）</w:t>
      </w:r>
    </w:p>
    <w:p>
      <w:pPr>
        <w:numPr>
          <w:ilvl w:val="0"/>
          <w:numId w:val="2"/>
        </w:numPr>
        <w:rPr>
          <w:rFonts w:hint="default" w:ascii="微软雅黑" w:hAnsi="微软雅黑" w:eastAsia="微软雅黑" w:cs="阿里巴巴普惠体 3.0 75 SemiBold"/>
          <w:sz w:val="20"/>
          <w:szCs w:val="21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lang w:val="en-US" w:eastAsia="zh-CN"/>
        </w:rPr>
        <w:t>小卷子</w:t>
      </w:r>
    </w:p>
    <w:p>
      <w:p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</w:rPr>
        <w:t>英语：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</w:rPr>
        <w:t>小同U1Ex2</w:t>
      </w:r>
    </w:p>
    <w:p>
      <w:pPr>
        <w:numPr>
          <w:ilvl w:val="0"/>
          <w:numId w:val="3"/>
        </w:numPr>
        <w:rPr>
          <w:rFonts w:hint="eastAsia" w:ascii="微软雅黑" w:hAnsi="微软雅黑" w:eastAsia="微软雅黑" w:cs="阿里巴巴普惠体 3.0 75 SemiBold"/>
          <w:sz w:val="20"/>
          <w:szCs w:val="21"/>
        </w:rPr>
      </w:pPr>
      <w:bookmarkStart w:id="0" w:name="_GoBack"/>
      <w:bookmarkEnd w:id="0"/>
      <w:r>
        <w:rPr>
          <w:rFonts w:hint="eastAsia" w:ascii="微软雅黑" w:hAnsi="微软雅黑" w:eastAsia="微软雅黑" w:cs="阿里巴巴普惠体 3.0 75 SemiBold"/>
          <w:sz w:val="20"/>
          <w:szCs w:val="21"/>
        </w:rPr>
        <w:t xml:space="preserve">背诵U1 note1全部，继续巩固P3课文  </w:t>
      </w:r>
    </w:p>
    <w:p>
      <w:pPr>
        <w:rPr>
          <w:rFonts w:hint="eastAsia" w:ascii="微软雅黑" w:hAnsi="微软雅黑" w:eastAsia="微软雅黑" w:cs="阿里巴巴普惠体 3.0 75 SemiBold"/>
          <w:color w:val="auto"/>
          <w:sz w:val="20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阿里巴巴普惠体 3.0 75 SemiBold"/>
          <w:sz w:val="20"/>
          <w:szCs w:val="21"/>
          <w:highlight w:val="yellow"/>
          <w:lang w:val="en-US" w:eastAsia="zh-CN"/>
        </w:rPr>
        <w:t>物理：</w:t>
      </w:r>
      <w:r>
        <w:rPr>
          <w:rFonts w:hint="eastAsia" w:ascii="微软雅黑" w:hAnsi="微软雅黑" w:eastAsia="微软雅黑" w:cs="阿里巴巴普惠体 3.0 75 SemiBold"/>
          <w:color w:val="auto"/>
          <w:sz w:val="20"/>
          <w:szCs w:val="21"/>
          <w:highlight w:val="none"/>
          <w:lang w:val="en-US" w:eastAsia="zh-CN"/>
        </w:rPr>
        <w:t>完成卷子第3面，订正1，2面（21题课上交流）</w:t>
      </w:r>
    </w:p>
    <w:p>
      <w:pPr>
        <w:rPr>
          <w:rFonts w:hint="default" w:ascii="微软雅黑" w:hAnsi="微软雅黑" w:eastAsia="微软雅黑" w:cs="阿里巴巴普惠体 3.0 75 SemiBold"/>
          <w:color w:val="auto"/>
          <w:sz w:val="20"/>
          <w:szCs w:val="21"/>
          <w:highlight w:val="none"/>
          <w:lang w:val="en-US" w:eastAsia="zh-CN"/>
        </w:rPr>
      </w:pPr>
      <w:r>
        <w:rPr>
          <w:rFonts w:hint="default" w:ascii="微软雅黑" w:hAnsi="微软雅黑" w:eastAsia="微软雅黑" w:cs="阿里巴巴普惠体 3.0 75 SemiBold"/>
          <w:color w:val="auto"/>
          <w:sz w:val="20"/>
          <w:szCs w:val="21"/>
          <w:highlight w:val="yellow"/>
          <w:lang w:val="en-US" w:eastAsia="zh-CN"/>
        </w:rPr>
        <w:t>周三周四化学作业：</w:t>
      </w:r>
      <w:r>
        <w:rPr>
          <w:rFonts w:hint="default" w:ascii="微软雅黑" w:hAnsi="微软雅黑" w:eastAsia="微软雅黑" w:cs="阿里巴巴普惠体 3.0 75 SemiBold"/>
          <w:color w:val="auto"/>
          <w:sz w:val="20"/>
          <w:szCs w:val="21"/>
          <w:highlight w:val="none"/>
          <w:lang w:val="en-US" w:eastAsia="zh-CN"/>
        </w:rPr>
        <w:t>记忆周五第一节课内容和12个金字旁元素，周五看各位的反馈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阿里巴巴普惠体 3.0 75 SemiBold">
    <w:altName w:val="宋体"/>
    <w:panose1 w:val="00020600040101010101"/>
    <w:charset w:val="86"/>
    <w:family w:val="roman"/>
    <w:pitch w:val="default"/>
    <w:sig w:usb0="00000000" w:usb1="00000000" w:usb2="0000001E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2681C4"/>
    <w:multiLevelType w:val="singleLevel"/>
    <w:tmpl w:val="1F2681C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CF4B2D3"/>
    <w:multiLevelType w:val="singleLevel"/>
    <w:tmpl w:val="2CF4B2D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F532A59"/>
    <w:multiLevelType w:val="singleLevel"/>
    <w:tmpl w:val="3F532A59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2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65684"/>
    <w:rsid w:val="00293715"/>
    <w:rsid w:val="00574108"/>
    <w:rsid w:val="009D308F"/>
    <w:rsid w:val="00BA56CC"/>
    <w:rsid w:val="00C319D6"/>
    <w:rsid w:val="00C76D17"/>
    <w:rsid w:val="00D220BD"/>
    <w:rsid w:val="00D301CA"/>
    <w:rsid w:val="00DC4B8D"/>
    <w:rsid w:val="00E926F7"/>
    <w:rsid w:val="00FB61D8"/>
    <w:rsid w:val="6BBC37BB"/>
    <w:rsid w:val="6DAD4DBB"/>
    <w:rsid w:val="7098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340B11-0F55-4298-B388-6444460D704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作业.dotx</Template>
  <Pages>1</Pages>
  <Words>2</Words>
  <Characters>16</Characters>
  <Lines>1</Lines>
  <Paragraphs>1</Paragraphs>
  <TotalTime>292</TotalTime>
  <ScaleCrop>false</ScaleCrop>
  <LinksUpToDate>false</LinksUpToDate>
  <CharactersWithSpaces>17</CharactersWithSpaces>
  <Application>WPS Office_11.8.2.10321_F1E327BC-269C-435d-A152-05C5408002CA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2024-09-01T11:40:00Z</dcterms:created>
  <dc:creator>胡宁非</dc:creator>
  <cp:lastModifiedBy>HiteVision</cp:lastModifiedBy>
  <dcterms:modified xsi:type="dcterms:W3CDTF">2024-09-04T07:39:41Z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