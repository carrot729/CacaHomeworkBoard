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9.12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《文言文》往后写一篇，翻译全文并积累文言词。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整理单元练习的错题，分析错因（错题本）。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订正：课外古诗默写（明天检查）；《语练》第5课。</w:t>
      </w:r>
    </w:p>
    <w:p>
      <w:pPr>
        <w:numPr>
          <w:numId w:val="0"/>
        </w:numPr>
        <w:ind w:left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明天带《红星照耀中国》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中学生18.4(1)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小卷子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小同U1 Reading（P102~103） 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错题本订正周末卷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背诵U1单元知识点，明天抽默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物理：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《一课一练》P21 P22</w:t>
      </w:r>
    </w:p>
    <w:p>
      <w:pPr>
        <w:numPr>
          <w:numId w:val="0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历史：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练习册第三课第二大</w:t>
      </w:r>
      <w:bookmarkStart w:id="0" w:name="_GoBack"/>
      <w:bookmarkEnd w:id="0"/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BA5F4F"/>
    <w:multiLevelType w:val="singleLevel"/>
    <w:tmpl w:val="CCBA5F4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7529D0F"/>
    <w:multiLevelType w:val="singleLevel"/>
    <w:tmpl w:val="67529D0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D79F0B0"/>
    <w:multiLevelType w:val="singleLevel"/>
    <w:tmpl w:val="7D79F0B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3C2678C0"/>
    <w:rsid w:val="78CD1CE6"/>
    <w:rsid w:val="7FB9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116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2024-09-12T09:31:17Z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