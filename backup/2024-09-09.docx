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9.6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《文言文读本》往后写一篇，翻译全文并积累2个文言词。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周末随笔：参考1-3课，仿写一篇消息或新闻特写，报道内容围绕开学第一周。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预习第4课，在书上完成预习思考题。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中学生18.2（3）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两张卷子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大同U1试卷，包括听力。（听力发钉群，答案写在答题纸上！！！）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语法小练习卷（圈划！）</w:t>
      </w:r>
      <w:bookmarkStart w:id="2" w:name="_GoBack"/>
      <w:bookmarkEnd w:id="2"/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朗读并背诵考纲后40个单词（aim到answer)，继续巩固Note 1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历史：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练习册第一课第一大题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化学：</w:t>
      </w:r>
      <w:bookmarkStart w:id="0" w:name="OLE_LINK1"/>
    </w:p>
    <w:p>
      <w:pPr>
        <w:numPr>
          <w:ilvl w:val="0"/>
          <w:numId w:val="4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  <w:t>背默课本P16全部元素名称元素符号。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  <w:t>查阅资料，获取四大发明中的黑火药的配方。写在化学本上。</w:t>
      </w:r>
    </w:p>
    <w:p>
      <w:p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周</w:t>
      </w:r>
      <w:bookmarkStart w:id="1" w:name="OLE_LINK2"/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末卷</w:t>
      </w:r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1B80D8"/>
    <w:multiLevelType w:val="singleLevel"/>
    <w:tmpl w:val="C21B80D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85B432"/>
    <w:multiLevelType w:val="singleLevel"/>
    <w:tmpl w:val="E085B43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BAC5DE6"/>
    <w:multiLevelType w:val="singleLevel"/>
    <w:tmpl w:val="3BAC5DE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676961B"/>
    <w:multiLevelType w:val="singleLevel"/>
    <w:tmpl w:val="4676961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1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CD349C"/>
    <w:rsid w:val="00D220BD"/>
    <w:rsid w:val="00D301CA"/>
    <w:rsid w:val="00DC4B8D"/>
    <w:rsid w:val="00E926F7"/>
    <w:rsid w:val="00FB61D8"/>
    <w:rsid w:val="1FDF509B"/>
    <w:rsid w:val="308A70FC"/>
    <w:rsid w:val="3B941F8F"/>
    <w:rsid w:val="465814D3"/>
    <w:rsid w:val="472A631C"/>
    <w:rsid w:val="51535EBF"/>
    <w:rsid w:val="63471E03"/>
    <w:rsid w:val="6EFF7472"/>
    <w:rsid w:val="7AF5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274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2024-09-06T08:36:16Z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