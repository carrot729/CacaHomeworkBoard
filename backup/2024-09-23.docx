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9.20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《中学同步》13课的11-16题。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周末随笔：“中文自修杯”征文活动中自选1个题目，文体不限。（随笔本）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订正校默；周末家默：13课五首古诗的文常+注释，自批并订正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卷11完成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卷12完成16-0题（前15题不写）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卷子家长签字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 大同周末卷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语法卷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Breakaway第二篇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                                                           </w:t>
      </w:r>
      <w:bookmarkStart w:id="0" w:name="_GoBack"/>
      <w:bookmarkEnd w:id="0"/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B本誊写作文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朗读并背诵Note 2  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活动手册P22  （1）（2）（3）不收。思考：如何除去粗盐固体中难溶性泥沙？有哪些步骤？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: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《一课一练》P35/P36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F21F7"/>
    <w:multiLevelType w:val="singleLevel"/>
    <w:tmpl w:val="96BF21F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3A7388"/>
    <w:multiLevelType w:val="singleLevel"/>
    <w:tmpl w:val="353A738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ABCD9DD"/>
    <w:multiLevelType w:val="singleLevel"/>
    <w:tmpl w:val="4ABCD9D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5CF1F95"/>
    <w:rsid w:val="1BFB2417"/>
    <w:rsid w:val="6BBA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118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2024-09-20T07:36:38Z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