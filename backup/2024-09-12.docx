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9.11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《文言文》往后写一篇，翻译并积累2个文言词。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订正周末写的消息或新闻特写，个别同学重写。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家默：教材P72的两首课外古诗。（今日默写不合格的回家重默，家长签字。）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中学生18.3（3）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小同U1Ex5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错题本订正小同（讲到哪订到哪）  </w:t>
      </w:r>
      <w:bookmarkStart w:id="0" w:name="_GoBack"/>
      <w:bookmarkEnd w:id="0"/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订正默写本 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背诵考纲后40个单词（从aunt到beat）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eastAsia="zh-CN"/>
        </w:rPr>
        <w:t>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 xml:space="preserve">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《一课一练》P18 P19 P20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精炼P13-P15，周六收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D4FAD"/>
    <w:multiLevelType w:val="singleLevel"/>
    <w:tmpl w:val="818D4F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A8B584A"/>
    <w:multiLevelType w:val="singleLevel"/>
    <w:tmpl w:val="9A8B584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A9A6510"/>
    <w:multiLevelType w:val="singleLevel"/>
    <w:tmpl w:val="2A9A65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5281557"/>
    <w:rsid w:val="1A0D1839"/>
    <w:rsid w:val="553B1ECD"/>
    <w:rsid w:val="603B745D"/>
    <w:rsid w:val="6C4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403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2024-09-11T09:28:50Z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