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阿里巴巴普惠体 3.0 75 SemiBold"/>
          <w:b/>
          <w:bCs/>
        </w:rPr>
      </w:pPr>
      <w:r>
        <w:rPr>
          <w:rFonts w:hint="eastAsia" w:ascii="微软雅黑" w:hAnsi="微软雅黑" w:eastAsia="微软雅黑" w:cs="阿里巴巴普惠体 3.0 75 SemiBold"/>
          <w:b/>
          <w:bCs/>
          <w:lang w:val="en-US" w:eastAsia="zh-CN"/>
        </w:rPr>
        <w:t>9.18</w:t>
      </w:r>
      <w:r>
        <w:rPr>
          <w:rFonts w:hint="eastAsia" w:ascii="微软雅黑" w:hAnsi="微软雅黑" w:eastAsia="微软雅黑" w:cs="阿里巴巴普惠体 3.0 75 SemiBold"/>
          <w:b/>
          <w:bCs/>
        </w:rPr>
        <w:t>作业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语文：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文言文往后写一篇，翻译并积累文言词；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《语练》13课的1-6题；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订正古诗默写，不合格的重默，家长签字。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数学：</w:t>
      </w:r>
    </w:p>
    <w:p>
      <w:pPr>
        <w:numPr>
          <w:ilvl w:val="0"/>
          <w:numId w:val="2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中学生下册18.1（1）</w:t>
      </w:r>
    </w:p>
    <w:p>
      <w:pPr>
        <w:numPr>
          <w:ilvl w:val="0"/>
          <w:numId w:val="2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小卷子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英语：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 xml:space="preserve">抄写U2 Wordbox  </w:t>
      </w:r>
      <w:bookmarkStart w:id="0" w:name="_GoBack"/>
      <w:bookmarkEnd w:id="0"/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小同U2Ex1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朗读并背诵U2单词，P21课文，并完成书上练习P22,23!!!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>物理：</w:t>
      </w: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《一课一练》P24的6~9题，P32的1~9题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>历史：</w:t>
      </w: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 xml:space="preserve">练习册第一大题 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阿里巴巴普惠体 3.0 75 SemiBold">
    <w:altName w:val="宋体"/>
    <w:panose1 w:val="00020600040101010101"/>
    <w:charset w:val="86"/>
    <w:family w:val="roman"/>
    <w:pitch w:val="default"/>
    <w:sig w:usb0="00000000" w:usb1="00000000" w:usb2="0000001E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1DB900"/>
    <w:multiLevelType w:val="singleLevel"/>
    <w:tmpl w:val="A41DB90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523B55D"/>
    <w:multiLevelType w:val="singleLevel"/>
    <w:tmpl w:val="A523B55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D867196"/>
    <w:multiLevelType w:val="singleLevel"/>
    <w:tmpl w:val="0D867196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0"/>
  <w:doNotDisplayPageBoundaries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65684"/>
    <w:rsid w:val="00293715"/>
    <w:rsid w:val="00574108"/>
    <w:rsid w:val="009D308F"/>
    <w:rsid w:val="00BA56CC"/>
    <w:rsid w:val="00C319D6"/>
    <w:rsid w:val="00C76D17"/>
    <w:rsid w:val="00D220BD"/>
    <w:rsid w:val="00D301CA"/>
    <w:rsid w:val="00DC4B8D"/>
    <w:rsid w:val="00E926F7"/>
    <w:rsid w:val="00FB61D8"/>
    <w:rsid w:val="0B9B7D81"/>
    <w:rsid w:val="186F5670"/>
    <w:rsid w:val="41017676"/>
    <w:rsid w:val="56372A9F"/>
    <w:rsid w:val="572D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340B11-0F55-4298-B388-6444460D70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作业.dotx</Template>
  <Pages>1</Pages>
  <Words>2</Words>
  <Characters>16</Characters>
  <Lines>1</Lines>
  <Paragraphs>1</Paragraphs>
  <TotalTime>77</TotalTime>
  <ScaleCrop>false</ScaleCrop>
  <LinksUpToDate>false</LinksUpToDate>
  <CharactersWithSpaces>17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2024-09-01T11:40:00Z</dcterms:created>
  <dc:creator>胡宁非</dc:creator>
  <cp:lastModifiedBy>HiteVision</cp:lastModifiedBy>
  <dcterms:modified xsi:type="dcterms:W3CDTF">2024-09-18T09:30:28Z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</Properties>
</file>