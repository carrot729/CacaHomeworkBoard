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阿里巴巴普惠体 3.0 75 SemiBold"/>
          <w:b/>
          <w:bCs/>
        </w:rPr>
      </w:pPr>
      <w:r>
        <w:rPr>
          <w:rFonts w:hint="default" w:ascii="微软雅黑" w:hAnsi="微软雅黑" w:eastAsia="微软雅黑" w:cs="阿里巴巴普惠体 3.0 75 SemiBold"/>
          <w:b/>
          <w:bCs/>
          <w:lang w:val="en-US"/>
        </w:rPr>
        <w:t>9.10</w:t>
      </w:r>
      <w:r>
        <w:rPr>
          <w:rFonts w:hint="eastAsia" w:ascii="微软雅黑" w:hAnsi="微软雅黑" w:eastAsia="微软雅黑" w:cs="阿里巴巴普惠体 3.0 75 SemiBold"/>
          <w:b/>
          <w:bCs/>
        </w:rPr>
        <w:t>作业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语文：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《文言文》往后写一篇，翻译并积累2个文言词。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自学第5课，完成《语练》1-5题。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数学：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中学生18.3（2）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课内作业18.3（2）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小卷子</w:t>
      </w:r>
      <w:bookmarkStart w:id="1" w:name="_GoBack"/>
      <w:bookmarkEnd w:id="1"/>
    </w:p>
    <w:p>
      <w:pPr>
        <w:numPr>
          <w:numId w:val="0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英语：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小同U1Ex4 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订正默写本Note2  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错题本订正语法卷＋小同U1Ex2 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朗读并背诵考纲单词40个（从answer到August)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bookmarkStart w:id="0" w:name="OLE_LINK1"/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物理：</w:t>
      </w:r>
      <w:bookmarkEnd w:id="0"/>
      <w:r>
        <w:rPr>
          <w:rFonts w:hint="eastAsia" w:ascii="微软雅黑" w:hAnsi="微软雅黑" w:eastAsia="微软雅黑" w:cs="阿里巴巴普惠体 3.0 75 SemiBold"/>
          <w:sz w:val="20"/>
          <w:szCs w:val="21"/>
        </w:rPr>
        <w:t>一课一练P12 P14 （共2页）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阿里巴巴普惠体 3.0 75 SemiBold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421EE6"/>
    <w:multiLevelType w:val="singleLevel"/>
    <w:tmpl w:val="86421EE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4171629"/>
    <w:multiLevelType w:val="singleLevel"/>
    <w:tmpl w:val="0417162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9541A18"/>
    <w:multiLevelType w:val="singleLevel"/>
    <w:tmpl w:val="59541A1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0"/>
  <w:doNotDisplayPageBoundaries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5684"/>
    <w:rsid w:val="00293715"/>
    <w:rsid w:val="00574108"/>
    <w:rsid w:val="009D308F"/>
    <w:rsid w:val="00BA56CC"/>
    <w:rsid w:val="00C319D6"/>
    <w:rsid w:val="00C76D17"/>
    <w:rsid w:val="00D220BD"/>
    <w:rsid w:val="00D301CA"/>
    <w:rsid w:val="00DC4B8D"/>
    <w:rsid w:val="00E926F7"/>
    <w:rsid w:val="00FB61D8"/>
    <w:rsid w:val="18657970"/>
    <w:rsid w:val="257950A4"/>
    <w:rsid w:val="32CB2A1E"/>
    <w:rsid w:val="3FB833A8"/>
    <w:rsid w:val="6FE5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340B11-0F55-4298-B388-6444460D70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作业.dotx</Template>
  <Pages>1</Pages>
  <Words>2</Words>
  <Characters>16</Characters>
  <Lines>1</Lines>
  <Paragraphs>1</Paragraphs>
  <TotalTime>65</TotalTime>
  <ScaleCrop>false</ScaleCrop>
  <LinksUpToDate>false</LinksUpToDate>
  <CharactersWithSpaces>17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2024-09-01T11:40:00Z</dcterms:created>
  <dc:creator>胡宁非</dc:creator>
  <cp:lastModifiedBy>HiteVision</cp:lastModifiedBy>
  <dcterms:modified xsi:type="dcterms:W3CDTF">2024-09-10T08:33:21Z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